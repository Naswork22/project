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Report Title:"/>
        <w:tag w:val="Report Title:"/>
        <w:id w:val="-724838473"/>
        <w:placeholder>
          <w:docPart w:val="5330F9B223F642AEBA3A7D2CC0F785AB"/>
        </w:placeholder>
        <w:temporary/>
        <w:showingPlcHdr/>
        <w15:appearance w15:val="hidden"/>
      </w:sdtPr>
      <w:sdtEndPr/>
      <w:sdtContent>
        <w:p w14:paraId="6C7F8722" w14:textId="77777777" w:rsidR="00B46725" w:rsidRPr="007B5BFF" w:rsidRDefault="003C1E78" w:rsidP="00106428">
          <w:pPr>
            <w:pStyle w:val="Title"/>
            <w:ind w:right="-1980"/>
            <w:jc w:val="both"/>
          </w:pPr>
          <w:r>
            <w:t>Report Title</w:t>
          </w:r>
        </w:p>
      </w:sdtContent>
    </w:sdt>
    <w:p w14:paraId="73701C35" w14:textId="77777777" w:rsidR="00B46725" w:rsidRDefault="00B46725" w:rsidP="00106428">
      <w:pPr>
        <w:pStyle w:val="ContactHeading"/>
        <w:ind w:right="-1980"/>
        <w:jc w:val="both"/>
      </w:pPr>
      <w:r>
        <w:t>By</w:t>
      </w:r>
    </w:p>
    <w:sdt>
      <w:sdtPr>
        <w:alias w:val="Your Name:"/>
        <w:tag w:val="Your Name:"/>
        <w:id w:val="-1481606846"/>
        <w:placeholder>
          <w:docPart w:val="34AF9333875A4EDD9AB32C44F30D2B3B"/>
        </w:placeholder>
        <w:temporary/>
        <w:showingPlcHdr/>
        <w15:appearance w15:val="hidden"/>
      </w:sdtPr>
      <w:sdtEndPr/>
      <w:sdtContent>
        <w:p w14:paraId="2EF71D02" w14:textId="77777777" w:rsidR="00B46725" w:rsidRDefault="00B46725" w:rsidP="00106428">
          <w:pPr>
            <w:pStyle w:val="ContactInfo"/>
            <w:ind w:right="-1980"/>
            <w:jc w:val="both"/>
          </w:pPr>
          <w:r>
            <w:t>Your Name</w:t>
          </w:r>
        </w:p>
      </w:sdtContent>
    </w:sdt>
    <w:sdt>
      <w:sdtPr>
        <w:alias w:val="Course Title:"/>
        <w:tag w:val="Course Title:"/>
        <w:id w:val="-1174801686"/>
        <w:placeholder>
          <w:docPart w:val="F6FFBC8DE8E243CFB8D3F226ACCFC027"/>
        </w:placeholder>
        <w:temporary/>
        <w:showingPlcHdr/>
        <w15:appearance w15:val="hidden"/>
      </w:sdtPr>
      <w:sdtEndPr/>
      <w:sdtContent>
        <w:p w14:paraId="5920A407" w14:textId="77777777" w:rsidR="003C1E78" w:rsidRDefault="003C1E78" w:rsidP="00106428">
          <w:pPr>
            <w:pStyle w:val="ContactInfo"/>
            <w:ind w:right="-1980"/>
            <w:jc w:val="both"/>
          </w:pPr>
          <w:r>
            <w:t>Course Title</w:t>
          </w:r>
        </w:p>
      </w:sdtContent>
    </w:sdt>
    <w:sdt>
      <w:sdtPr>
        <w:alias w:val="Teacher’s Name:"/>
        <w:tag w:val="Teacher’s Name:"/>
        <w:id w:val="-1418863600"/>
        <w:placeholder>
          <w:docPart w:val="1A2C4E16AC5F4B239F03260273DBFCCC"/>
        </w:placeholder>
        <w:temporary/>
        <w:showingPlcHdr/>
        <w15:appearance w15:val="hidden"/>
      </w:sdtPr>
      <w:sdtEndPr/>
      <w:sdtContent>
        <w:p w14:paraId="54417343" w14:textId="77777777" w:rsidR="003C1E78" w:rsidRDefault="003C1E78" w:rsidP="00106428">
          <w:pPr>
            <w:pStyle w:val="ContactInfo"/>
            <w:ind w:right="-1980"/>
            <w:jc w:val="both"/>
          </w:pPr>
          <w:r>
            <w:t>Teacher’s Name</w:t>
          </w:r>
        </w:p>
      </w:sdtContent>
    </w:sdt>
    <w:p w14:paraId="6DEFBF8F" w14:textId="7CD9B184" w:rsidR="002D6D73" w:rsidRDefault="00372D43" w:rsidP="00106428">
      <w:pPr>
        <w:pStyle w:val="Heading1"/>
        <w:ind w:right="-1980"/>
        <w:jc w:val="both"/>
      </w:pPr>
      <w:r>
        <w:lastRenderedPageBreak/>
        <w:t>Network Topology of Designed System</w:t>
      </w:r>
    </w:p>
    <w:p w14:paraId="73892F46" w14:textId="7BD29CA3" w:rsidR="00106428" w:rsidRDefault="00106428" w:rsidP="00106428">
      <w:pPr>
        <w:ind w:right="-1980"/>
        <w:jc w:val="both"/>
      </w:pPr>
      <w:r>
        <w:rPr>
          <w:noProof/>
        </w:rPr>
        <w:drawing>
          <wp:inline distT="0" distB="0" distL="0" distR="0" wp14:anchorId="15CB806C" wp14:editId="1C1CA039">
            <wp:extent cx="5933466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66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B235" w14:textId="29EC9126" w:rsidR="002D6D73" w:rsidRDefault="00372D43" w:rsidP="00106428">
      <w:pPr>
        <w:ind w:right="-1980"/>
        <w:jc w:val="both"/>
      </w:pPr>
      <w:r>
        <w:t>I have designed a network of 7 servers including:</w:t>
      </w:r>
    </w:p>
    <w:p w14:paraId="48C23E7A" w14:textId="51108F35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Gateway Server</w:t>
      </w:r>
    </w:p>
    <w:p w14:paraId="1F36A909" w14:textId="13D57A70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DHCP Server</w:t>
      </w:r>
    </w:p>
    <w:p w14:paraId="60D9EF3D" w14:textId="176B8B8E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Client Server</w:t>
      </w:r>
    </w:p>
    <w:p w14:paraId="066C057B" w14:textId="21AD7B9A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WEB Server</w:t>
      </w:r>
    </w:p>
    <w:p w14:paraId="10379239" w14:textId="49F045AB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FTP Server</w:t>
      </w:r>
    </w:p>
    <w:p w14:paraId="5AE94185" w14:textId="7FC6E8D6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Telnet Server</w:t>
      </w:r>
    </w:p>
    <w:p w14:paraId="23B7A4BB" w14:textId="7EFE959C" w:rsidR="00372D43" w:rsidRDefault="00372D43" w:rsidP="00106428">
      <w:pPr>
        <w:pStyle w:val="ListParagraph"/>
        <w:numPr>
          <w:ilvl w:val="0"/>
          <w:numId w:val="16"/>
        </w:numPr>
        <w:ind w:right="-1980"/>
        <w:jc w:val="both"/>
      </w:pPr>
      <w:r>
        <w:t>Database Server</w:t>
      </w:r>
    </w:p>
    <w:p w14:paraId="5F04B230" w14:textId="5BDEBB32" w:rsidR="00372D43" w:rsidRPr="00122300" w:rsidRDefault="00372D43" w:rsidP="00106428">
      <w:pPr>
        <w:ind w:right="-1980"/>
        <w:jc w:val="both"/>
      </w:pPr>
      <w:r>
        <w:t>The internal network has an IP Subnet of 172.16.2.0/24. The Gateway Server has t</w:t>
      </w:r>
      <w:r w:rsidR="004845AD">
        <w:t>w</w:t>
      </w:r>
      <w:r>
        <w:t xml:space="preserve">o Network Interface Cards. Ethernet0 on Gateway Server is used to connect </w:t>
      </w:r>
      <w:r w:rsidR="00106428">
        <w:t>E</w:t>
      </w:r>
      <w:r>
        <w:t>xternal</w:t>
      </w:r>
      <w:r w:rsidR="00106428">
        <w:t xml:space="preserve"> Network i.e. Internet whereas Ethernet1 on Gateway Server is used to connect Internal Network hosting </w:t>
      </w:r>
      <w:r w:rsidR="00DE045C">
        <w:t>Core</w:t>
      </w:r>
      <w:r w:rsidR="00106428">
        <w:t xml:space="preserve"> Servers for my company.</w:t>
      </w:r>
    </w:p>
    <w:p w14:paraId="60856C66" w14:textId="5B279E10" w:rsidR="002D6D73" w:rsidRPr="00122300" w:rsidRDefault="00DE045C" w:rsidP="00106428">
      <w:pPr>
        <w:pStyle w:val="Heading1"/>
        <w:ind w:right="-1980"/>
        <w:jc w:val="both"/>
      </w:pPr>
      <w:r>
        <w:t>Implementation of Designed System</w:t>
      </w:r>
    </w:p>
    <w:p w14:paraId="2076EDA0" w14:textId="231A44B3" w:rsidR="002D6D73" w:rsidRDefault="00DE045C" w:rsidP="00DE045C">
      <w:pPr>
        <w:pStyle w:val="ListBullet"/>
        <w:numPr>
          <w:ilvl w:val="0"/>
          <w:numId w:val="0"/>
        </w:numPr>
        <w:ind w:right="-1980"/>
        <w:jc w:val="both"/>
      </w:pPr>
      <w:r>
        <w:t xml:space="preserve">To implement the designed system I have used VMware </w:t>
      </w:r>
      <w:proofErr w:type="spellStart"/>
      <w:r>
        <w:t>ESXi</w:t>
      </w:r>
      <w:proofErr w:type="spellEnd"/>
      <w:r>
        <w:t xml:space="preserve"> hypervisor and deployed all 7 Servers as Virtual Machines on </w:t>
      </w:r>
      <w:proofErr w:type="spellStart"/>
      <w:r>
        <w:t>ESXi</w:t>
      </w:r>
      <w:proofErr w:type="spellEnd"/>
      <w:r>
        <w:t xml:space="preserve"> Server.</w:t>
      </w:r>
    </w:p>
    <w:p w14:paraId="074FCBBC" w14:textId="7A4E5E2A" w:rsidR="00A65844" w:rsidRDefault="00A65844" w:rsidP="00A65844">
      <w:pPr>
        <w:ind w:right="-1980"/>
        <w:jc w:val="both"/>
      </w:pPr>
      <w:r>
        <w:t>Below IP Addresses have been assigned to the Designed Core Servers:</w:t>
      </w:r>
    </w:p>
    <w:tbl>
      <w:tblPr>
        <w:tblStyle w:val="GridTable4-Accent1"/>
        <w:tblW w:w="7308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5"/>
        <w:gridCol w:w="3713"/>
      </w:tblGrid>
      <w:tr w:rsidR="00FC768E" w:rsidRPr="002C37CC" w14:paraId="0AF7BF3F" w14:textId="77777777" w:rsidTr="00EB3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F015B89" w14:textId="53FF931F" w:rsidR="00FC768E" w:rsidRPr="002C37CC" w:rsidRDefault="00FC768E" w:rsidP="00FC768E">
            <w:pPr>
              <w:ind w:right="-1980"/>
            </w:pPr>
            <w:r w:rsidRPr="002C37CC">
              <w:t>Core Server</w:t>
            </w:r>
          </w:p>
        </w:tc>
        <w:tc>
          <w:tcPr>
            <w:tcW w:w="37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22184FC" w14:textId="2CB403A8" w:rsidR="00FC768E" w:rsidRPr="002C37CC" w:rsidRDefault="00FC768E" w:rsidP="00FC768E">
            <w:pPr>
              <w:ind w:right="-19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37CC">
              <w:t>IP Address</w:t>
            </w:r>
          </w:p>
        </w:tc>
      </w:tr>
      <w:tr w:rsidR="00FC768E" w14:paraId="3FE79085" w14:textId="77777777" w:rsidTr="00EB3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5D708590" w14:textId="5C93D734" w:rsidR="00FC768E" w:rsidRDefault="00FC768E" w:rsidP="00FC768E">
            <w:pPr>
              <w:ind w:right="-1980"/>
            </w:pPr>
            <w:r>
              <w:t>Gateway Server</w:t>
            </w:r>
          </w:p>
        </w:tc>
        <w:tc>
          <w:tcPr>
            <w:tcW w:w="3713" w:type="dxa"/>
            <w:vAlign w:val="center"/>
          </w:tcPr>
          <w:p w14:paraId="40C0CF90" w14:textId="0E74775E" w:rsidR="00FC768E" w:rsidRDefault="00FC768E" w:rsidP="00FC768E">
            <w:pPr>
              <w:ind w:right="-19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eth0:</w:t>
            </w:r>
            <w:r w:rsidR="00EB3AF8">
              <w:t>192.168.2.210</w:t>
            </w:r>
            <w:r>
              <w:t>,</w:t>
            </w:r>
            <w:r w:rsidR="00EB3AF8">
              <w:t xml:space="preserve"> </w:t>
            </w:r>
            <w:r>
              <w:t>eth1:</w:t>
            </w:r>
            <w:r w:rsidR="00EB3AF8">
              <w:t xml:space="preserve"> 172.16.2.210</w:t>
            </w:r>
          </w:p>
        </w:tc>
      </w:tr>
      <w:tr w:rsidR="00FC768E" w14:paraId="56914C59" w14:textId="77777777" w:rsidTr="00EB3A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31A0038D" w14:textId="1857160E" w:rsidR="00FC768E" w:rsidRDefault="002C37CC" w:rsidP="00FC768E">
            <w:pPr>
              <w:ind w:right="-1980"/>
            </w:pPr>
            <w:r>
              <w:t>DHCP Server</w:t>
            </w:r>
          </w:p>
        </w:tc>
        <w:tc>
          <w:tcPr>
            <w:tcW w:w="3713" w:type="dxa"/>
            <w:vAlign w:val="center"/>
          </w:tcPr>
          <w:p w14:paraId="62B50BC4" w14:textId="2CC3613A" w:rsidR="00FC768E" w:rsidRDefault="002C37CC" w:rsidP="00FC768E">
            <w:pPr>
              <w:ind w:right="-19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eth0: 172.16.2.209</w:t>
            </w:r>
          </w:p>
        </w:tc>
      </w:tr>
      <w:tr w:rsidR="002C37CC" w14:paraId="2DA5D2C4" w14:textId="77777777" w:rsidTr="00EB3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1F2ACC9F" w14:textId="64CF2E5C" w:rsidR="002C37CC" w:rsidRDefault="002C37CC" w:rsidP="002C37CC">
            <w:pPr>
              <w:ind w:right="-1980"/>
            </w:pPr>
            <w:r>
              <w:t>Client Server</w:t>
            </w:r>
          </w:p>
        </w:tc>
        <w:tc>
          <w:tcPr>
            <w:tcW w:w="3713" w:type="dxa"/>
            <w:vAlign w:val="center"/>
          </w:tcPr>
          <w:p w14:paraId="47F8C4E1" w14:textId="659B41EF" w:rsidR="002C37CC" w:rsidRDefault="002C37CC" w:rsidP="002C37CC">
            <w:pPr>
              <w:ind w:right="-19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eth0: DHCP</w:t>
            </w:r>
          </w:p>
        </w:tc>
      </w:tr>
      <w:tr w:rsidR="002C37CC" w14:paraId="4A38DB2D" w14:textId="77777777" w:rsidTr="00EB3A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4D9379AD" w14:textId="5AC2EED5" w:rsidR="002C37CC" w:rsidRDefault="002C37CC" w:rsidP="002C37CC">
            <w:pPr>
              <w:ind w:right="-1980"/>
            </w:pPr>
            <w:r>
              <w:t>WEB Server</w:t>
            </w:r>
          </w:p>
        </w:tc>
        <w:tc>
          <w:tcPr>
            <w:tcW w:w="3713" w:type="dxa"/>
            <w:vAlign w:val="center"/>
          </w:tcPr>
          <w:p w14:paraId="2DAFBED6" w14:textId="423CEB8B" w:rsidR="002C37CC" w:rsidRDefault="002C37CC" w:rsidP="002C37CC">
            <w:pPr>
              <w:ind w:right="-19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eth0: 172.16.2.212</w:t>
            </w:r>
          </w:p>
        </w:tc>
      </w:tr>
      <w:tr w:rsidR="002C37CC" w14:paraId="05B3AEE4" w14:textId="77777777" w:rsidTr="00EB3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023D3979" w14:textId="43791846" w:rsidR="002C37CC" w:rsidRDefault="002C37CC" w:rsidP="002C37CC">
            <w:pPr>
              <w:ind w:right="-1980"/>
            </w:pPr>
            <w:r>
              <w:t>FTP Server</w:t>
            </w:r>
          </w:p>
        </w:tc>
        <w:tc>
          <w:tcPr>
            <w:tcW w:w="3713" w:type="dxa"/>
            <w:vAlign w:val="center"/>
          </w:tcPr>
          <w:p w14:paraId="01D28E8F" w14:textId="08C6931A" w:rsidR="002C37CC" w:rsidRDefault="002C37CC" w:rsidP="002C37CC">
            <w:pPr>
              <w:ind w:right="-19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eth0: 172.16.2.213</w:t>
            </w:r>
          </w:p>
        </w:tc>
      </w:tr>
      <w:tr w:rsidR="002C37CC" w14:paraId="6464D765" w14:textId="77777777" w:rsidTr="00EB3A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59490802" w14:textId="1CF19703" w:rsidR="002C37CC" w:rsidRDefault="002C37CC" w:rsidP="002C37CC">
            <w:pPr>
              <w:ind w:right="-1980"/>
            </w:pPr>
            <w:r>
              <w:t>Telnet Server</w:t>
            </w:r>
          </w:p>
        </w:tc>
        <w:tc>
          <w:tcPr>
            <w:tcW w:w="3713" w:type="dxa"/>
            <w:vAlign w:val="center"/>
          </w:tcPr>
          <w:p w14:paraId="61C52D39" w14:textId="3054872F" w:rsidR="002C37CC" w:rsidRDefault="002C37CC" w:rsidP="002C37CC">
            <w:pPr>
              <w:ind w:right="-19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eth0: 172.16.2.214</w:t>
            </w:r>
          </w:p>
        </w:tc>
      </w:tr>
      <w:tr w:rsidR="002C37CC" w14:paraId="3C76654A" w14:textId="77777777" w:rsidTr="00EB3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5" w:type="dxa"/>
            <w:vAlign w:val="center"/>
          </w:tcPr>
          <w:p w14:paraId="0BA828EB" w14:textId="3FDA69F7" w:rsidR="002C37CC" w:rsidRDefault="002C37CC" w:rsidP="002C37CC">
            <w:pPr>
              <w:ind w:right="-1980"/>
            </w:pPr>
            <w:r>
              <w:t>Database Server</w:t>
            </w:r>
          </w:p>
        </w:tc>
        <w:tc>
          <w:tcPr>
            <w:tcW w:w="3713" w:type="dxa"/>
            <w:vAlign w:val="center"/>
          </w:tcPr>
          <w:p w14:paraId="4D367013" w14:textId="6BD193A2" w:rsidR="002C37CC" w:rsidRDefault="002C37CC" w:rsidP="002C37CC">
            <w:pPr>
              <w:ind w:right="-19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eth0: 172.16.2.215</w:t>
            </w:r>
          </w:p>
        </w:tc>
      </w:tr>
    </w:tbl>
    <w:p w14:paraId="0D86D85D" w14:textId="4B908F01" w:rsidR="002D6D73" w:rsidRDefault="002C37CC" w:rsidP="00106428">
      <w:pPr>
        <w:pStyle w:val="Heading2"/>
        <w:ind w:right="-1980"/>
        <w:jc w:val="both"/>
      </w:pPr>
      <w:r>
        <w:lastRenderedPageBreak/>
        <w:t>Gateway Server</w:t>
      </w:r>
    </w:p>
    <w:p w14:paraId="5AE86734" w14:textId="636CB167" w:rsidR="002C37CC" w:rsidRDefault="00286C9C" w:rsidP="00106428">
      <w:pPr>
        <w:ind w:right="-1980"/>
        <w:jc w:val="both"/>
      </w:pPr>
      <w:r>
        <w:t xml:space="preserve">Alpine Linux 3.14.2 has been used to work as Gateway Server. </w:t>
      </w:r>
      <w:r w:rsidR="002C37CC">
        <w:t>Iptables have been installed on Gateway Server</w:t>
      </w:r>
      <w:r w:rsidR="004845AD">
        <w:t xml:space="preserve"> for</w:t>
      </w:r>
      <w:r w:rsidR="002C37CC">
        <w:t xml:space="preserve"> IPv4 packet</w:t>
      </w:r>
      <w:r w:rsidR="007036D3">
        <w:t xml:space="preserve"> forwarding.</w:t>
      </w:r>
    </w:p>
    <w:p w14:paraId="09272BF9" w14:textId="49F04F7C" w:rsidR="002D6D73" w:rsidRDefault="002C37CC" w:rsidP="00106428">
      <w:pPr>
        <w:ind w:right="-1980"/>
        <w:jc w:val="both"/>
      </w:pPr>
      <w:r>
        <w:t>All the traffic from Internal Core Servers is being NAT on Gateway Server Ethernet</w:t>
      </w:r>
      <w:r w:rsidR="00EB3AF8">
        <w:t>0</w:t>
      </w:r>
      <w:r>
        <w:t xml:space="preserve"> interface to allow Internet access to these servers.</w:t>
      </w:r>
    </w:p>
    <w:p w14:paraId="232621E3" w14:textId="56AA039E" w:rsidR="00D450EB" w:rsidRDefault="00D450EB" w:rsidP="00D450EB">
      <w:pPr>
        <w:ind w:right="-1980"/>
      </w:pPr>
      <w:r>
        <w:rPr>
          <w:noProof/>
        </w:rPr>
        <w:drawing>
          <wp:inline distT="0" distB="0" distL="0" distR="0" wp14:anchorId="50AA99DC" wp14:editId="2B4379F2">
            <wp:extent cx="4508500" cy="26352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3412" w14:textId="76F5ACBA" w:rsidR="007036D3" w:rsidRDefault="00D450EB" w:rsidP="00D450EB">
      <w:pPr>
        <w:ind w:right="-1980"/>
      </w:pPr>
      <w:r>
        <w:rPr>
          <w:noProof/>
        </w:rPr>
        <w:drawing>
          <wp:inline distT="0" distB="0" distL="0" distR="0" wp14:anchorId="6DB0A210" wp14:editId="2C41E4DD">
            <wp:extent cx="4165600" cy="1200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C87B" w14:textId="6C0F0FC3" w:rsidR="00EB3AF8" w:rsidRDefault="00EB3AF8" w:rsidP="00EB3AF8">
      <w:pPr>
        <w:pStyle w:val="Heading2"/>
        <w:ind w:right="-1980"/>
        <w:jc w:val="both"/>
      </w:pPr>
      <w:r>
        <w:t>DHCP Server</w:t>
      </w:r>
    </w:p>
    <w:p w14:paraId="18B5085B" w14:textId="302F5AF1" w:rsidR="00286C9C" w:rsidRDefault="00286C9C" w:rsidP="00286C9C">
      <w:pPr>
        <w:ind w:right="-1980"/>
        <w:jc w:val="both"/>
      </w:pPr>
      <w:r>
        <w:t xml:space="preserve">Alpine Linux 3.14.2 has been used to work as DHCP Server. </w:t>
      </w:r>
      <w:r w:rsidR="00A262B9" w:rsidRPr="00A262B9">
        <w:t>DHCP (Dynamic Host Configuration Protocol) is a client/server protocol that enables a server to automatically assign an IP address and other related configuration parameters (such as the subnet mask and default gateway) to a client on a network.</w:t>
      </w:r>
    </w:p>
    <w:p w14:paraId="28719866" w14:textId="5A72FF04" w:rsidR="000C407F" w:rsidRDefault="00883C9F" w:rsidP="00286C9C">
      <w:pPr>
        <w:ind w:right="-1980"/>
        <w:jc w:val="both"/>
      </w:pPr>
      <w:r>
        <w:rPr>
          <w:noProof/>
        </w:rPr>
        <w:drawing>
          <wp:inline distT="0" distB="0" distL="0" distR="0" wp14:anchorId="13490B0F" wp14:editId="06432F1C">
            <wp:extent cx="4572000" cy="135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F77C" w14:textId="7D2C2196" w:rsidR="00883C9F" w:rsidRDefault="00883C9F" w:rsidP="00286C9C">
      <w:pPr>
        <w:ind w:right="-1980"/>
        <w:jc w:val="both"/>
      </w:pPr>
      <w:r>
        <w:rPr>
          <w:noProof/>
        </w:rPr>
        <w:lastRenderedPageBreak/>
        <w:drawing>
          <wp:inline distT="0" distB="0" distL="0" distR="0" wp14:anchorId="2FB92FE3" wp14:editId="51C29EE4">
            <wp:extent cx="4572000" cy="145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808A" w14:textId="16808A86" w:rsidR="003D66D0" w:rsidRDefault="003D66D0" w:rsidP="00286C9C">
      <w:pPr>
        <w:ind w:right="-1980"/>
        <w:jc w:val="both"/>
      </w:pPr>
      <w:r>
        <w:rPr>
          <w:noProof/>
        </w:rPr>
        <w:drawing>
          <wp:inline distT="0" distB="0" distL="0" distR="0" wp14:anchorId="143103E6" wp14:editId="06A22C0C">
            <wp:extent cx="3873500" cy="1974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B9E3" w14:textId="36A1F9F0" w:rsidR="00883C9F" w:rsidRDefault="004845AD" w:rsidP="00883C9F">
      <w:pPr>
        <w:pStyle w:val="Heading2"/>
        <w:ind w:right="-1980"/>
        <w:jc w:val="both"/>
      </w:pPr>
      <w:r>
        <w:t>Client</w:t>
      </w:r>
      <w:r w:rsidR="00883C9F">
        <w:t xml:space="preserve"> Server</w:t>
      </w:r>
    </w:p>
    <w:p w14:paraId="1EFFFF9D" w14:textId="6ACBDC60" w:rsidR="002C37CC" w:rsidRDefault="004845AD" w:rsidP="004845AD">
      <w:pPr>
        <w:ind w:right="-1980"/>
        <w:jc w:val="both"/>
      </w:pPr>
      <w:r w:rsidRPr="004845AD">
        <w:t>Alpine Linux 3.14.2 has been used to work as Client Server. Ethernet0 interface of Client Server is configured to acquire IP Address from DHCP Server</w:t>
      </w:r>
      <w:r>
        <w:t>.</w:t>
      </w:r>
    </w:p>
    <w:p w14:paraId="29D23395" w14:textId="7A79BEF1" w:rsidR="00D84003" w:rsidRDefault="00D84003" w:rsidP="004845AD">
      <w:pPr>
        <w:ind w:right="-1980"/>
        <w:jc w:val="both"/>
      </w:pPr>
      <w:r>
        <w:rPr>
          <w:noProof/>
        </w:rPr>
        <w:drawing>
          <wp:inline distT="0" distB="0" distL="0" distR="0" wp14:anchorId="29E5F444" wp14:editId="646316F8">
            <wp:extent cx="377825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8147" w14:textId="3B4D8A2C" w:rsidR="00CA6217" w:rsidRDefault="00CA6217" w:rsidP="00CA6217">
      <w:pPr>
        <w:pStyle w:val="Heading2"/>
        <w:ind w:right="-1980"/>
        <w:jc w:val="both"/>
      </w:pPr>
      <w:r>
        <w:lastRenderedPageBreak/>
        <w:t>Web Server</w:t>
      </w:r>
    </w:p>
    <w:p w14:paraId="52AF9820" w14:textId="77777777" w:rsidR="00E10F9C" w:rsidRDefault="00CA6217" w:rsidP="00CA6217">
      <w:pPr>
        <w:ind w:right="-1980"/>
        <w:jc w:val="both"/>
      </w:pPr>
      <w:r w:rsidRPr="004845AD">
        <w:t xml:space="preserve">Alpine Linux 3.14.2 has been used to work as </w:t>
      </w:r>
      <w:r>
        <w:t>Web</w:t>
      </w:r>
      <w:r w:rsidRPr="004845AD">
        <w:t xml:space="preserve"> Server.</w:t>
      </w:r>
      <w:r w:rsidR="005F7559">
        <w:t xml:space="preserve"> </w:t>
      </w:r>
      <w:r w:rsidR="00E10F9C" w:rsidRPr="00E10F9C">
        <w:t>Nginx is one of the most popular web servers in the world and is responsible for hosting some of the largest and highest-traffic sites on the internet. It is very resource-friendly and can also be used as a reverse proxy, load balancer, mail proxy and HTTP cache.</w:t>
      </w:r>
    </w:p>
    <w:p w14:paraId="32B5C0BF" w14:textId="5DEB1F75" w:rsidR="005F7559" w:rsidRDefault="005F7559" w:rsidP="00CA6217">
      <w:pPr>
        <w:ind w:right="-1980"/>
        <w:jc w:val="both"/>
      </w:pPr>
      <w:r>
        <w:rPr>
          <w:noProof/>
        </w:rPr>
        <w:drawing>
          <wp:inline distT="0" distB="0" distL="0" distR="0" wp14:anchorId="1D199426" wp14:editId="0F02FF77">
            <wp:extent cx="45720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B8D4" w14:textId="6DDDCC61" w:rsidR="005D61A2" w:rsidRDefault="005D61A2" w:rsidP="00CA6217">
      <w:pPr>
        <w:ind w:right="-1980"/>
        <w:jc w:val="both"/>
      </w:pPr>
      <w:r>
        <w:rPr>
          <w:noProof/>
        </w:rPr>
        <w:drawing>
          <wp:inline distT="0" distB="0" distL="0" distR="0" wp14:anchorId="1F814F5A" wp14:editId="6776EA3F">
            <wp:extent cx="4572000" cy="744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A635" w14:textId="4A0F3F5B" w:rsidR="00E10F9C" w:rsidRDefault="00E10F9C" w:rsidP="00CA6217">
      <w:pPr>
        <w:ind w:right="-1980"/>
        <w:jc w:val="both"/>
      </w:pPr>
      <w:r>
        <w:rPr>
          <w:noProof/>
        </w:rPr>
        <w:drawing>
          <wp:inline distT="0" distB="0" distL="0" distR="0" wp14:anchorId="0AC0ACC3" wp14:editId="228B9296">
            <wp:extent cx="4572000" cy="391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7AD2" w14:textId="683DC1CF" w:rsidR="00E10F9C" w:rsidRDefault="00E10F9C" w:rsidP="00E10F9C">
      <w:pPr>
        <w:pStyle w:val="Heading2"/>
        <w:ind w:right="-1980"/>
        <w:jc w:val="both"/>
      </w:pPr>
      <w:r>
        <w:t>FTP Server</w:t>
      </w:r>
    </w:p>
    <w:p w14:paraId="45FE74CD" w14:textId="42A21EB8" w:rsidR="00E10F9C" w:rsidRDefault="005D61A2" w:rsidP="00E10F9C">
      <w:pPr>
        <w:ind w:right="-1980"/>
        <w:jc w:val="both"/>
      </w:pPr>
      <w:r>
        <w:t>Debian</w:t>
      </w:r>
      <w:r w:rsidR="00E10F9C" w:rsidRPr="004845AD">
        <w:t xml:space="preserve"> Linux </w:t>
      </w:r>
      <w:r>
        <w:t>11.1</w:t>
      </w:r>
      <w:r w:rsidR="00E10F9C" w:rsidRPr="004845AD">
        <w:t xml:space="preserve"> has been used to work as </w:t>
      </w:r>
      <w:r>
        <w:t>FTP</w:t>
      </w:r>
      <w:r w:rsidR="00E10F9C" w:rsidRPr="004845AD">
        <w:t xml:space="preserve"> Server.</w:t>
      </w:r>
      <w:r w:rsidR="00AB14B0">
        <w:t xml:space="preserve"> </w:t>
      </w:r>
      <w:proofErr w:type="spellStart"/>
      <w:r w:rsidR="00AB14B0" w:rsidRPr="00AB14B0">
        <w:t>Vsftpd</w:t>
      </w:r>
      <w:proofErr w:type="spellEnd"/>
      <w:r w:rsidR="00AB14B0" w:rsidRPr="00AB14B0">
        <w:t xml:space="preserve"> (Very Secure FTP Daemon), is an FTP protocol used to transfer files to and from a remote network. It is a secure, stable, and fast FTP server that is supported on Linux/UNIX operating systems.</w:t>
      </w:r>
    </w:p>
    <w:p w14:paraId="608141BF" w14:textId="33570F40" w:rsidR="00AB14B0" w:rsidRDefault="009D4675" w:rsidP="00E10F9C">
      <w:pPr>
        <w:ind w:right="-1980"/>
        <w:jc w:val="both"/>
      </w:pPr>
      <w:r>
        <w:rPr>
          <w:noProof/>
        </w:rPr>
        <w:drawing>
          <wp:inline distT="0" distB="0" distL="0" distR="0" wp14:anchorId="3A12A715" wp14:editId="1740FDD8">
            <wp:extent cx="4572000" cy="2261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E48A" w14:textId="4628F5EE" w:rsidR="009D4675" w:rsidRDefault="009D4675" w:rsidP="00E10F9C">
      <w:pPr>
        <w:ind w:right="-1980"/>
        <w:jc w:val="both"/>
      </w:pPr>
      <w:r>
        <w:rPr>
          <w:noProof/>
        </w:rPr>
        <w:lastRenderedPageBreak/>
        <w:drawing>
          <wp:inline distT="0" distB="0" distL="0" distR="0" wp14:anchorId="6BE8D2D6" wp14:editId="53F3AC61">
            <wp:extent cx="4572000" cy="2547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8C7F" w14:textId="2B24B5AD" w:rsidR="009D4675" w:rsidRDefault="009D4675" w:rsidP="00E10F9C">
      <w:pPr>
        <w:ind w:right="-1980"/>
        <w:jc w:val="both"/>
      </w:pPr>
      <w:r>
        <w:rPr>
          <w:noProof/>
        </w:rPr>
        <w:drawing>
          <wp:inline distT="0" distB="0" distL="0" distR="0" wp14:anchorId="0A99B858" wp14:editId="44A28DBF">
            <wp:extent cx="4572000" cy="2557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66CB" w14:textId="66A2498A" w:rsidR="009D4675" w:rsidRDefault="009D4675" w:rsidP="00E10F9C">
      <w:pPr>
        <w:ind w:right="-1980"/>
        <w:jc w:val="both"/>
      </w:pPr>
      <w:r>
        <w:rPr>
          <w:noProof/>
        </w:rPr>
        <w:drawing>
          <wp:inline distT="0" distB="0" distL="0" distR="0" wp14:anchorId="635B1599" wp14:editId="544498AF">
            <wp:extent cx="4572000" cy="2551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1669" w14:textId="2D5D9253" w:rsidR="009D4675" w:rsidRDefault="009D4675" w:rsidP="00E10F9C">
      <w:pPr>
        <w:ind w:right="-1980"/>
        <w:jc w:val="both"/>
      </w:pPr>
      <w:r>
        <w:rPr>
          <w:noProof/>
        </w:rPr>
        <w:lastRenderedPageBreak/>
        <w:drawing>
          <wp:inline distT="0" distB="0" distL="0" distR="0" wp14:anchorId="1D1DD18D" wp14:editId="329CCB76">
            <wp:extent cx="4572000" cy="511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29F7" w14:textId="14D8E842" w:rsidR="009D4675" w:rsidRDefault="009D4675" w:rsidP="009D4675">
      <w:pPr>
        <w:pStyle w:val="Heading2"/>
        <w:ind w:right="-1980"/>
        <w:jc w:val="both"/>
      </w:pPr>
      <w:r>
        <w:t>Telnet</w:t>
      </w:r>
      <w:r>
        <w:t xml:space="preserve"> Server</w:t>
      </w:r>
    </w:p>
    <w:p w14:paraId="037A4CE6" w14:textId="25EB8246" w:rsidR="00766577" w:rsidRDefault="009D4675" w:rsidP="00766577">
      <w:pPr>
        <w:ind w:right="-1980"/>
        <w:jc w:val="both"/>
      </w:pPr>
      <w:r>
        <w:t>Debian</w:t>
      </w:r>
      <w:r w:rsidRPr="004845AD">
        <w:t xml:space="preserve"> Linux </w:t>
      </w:r>
      <w:r>
        <w:t>11.1</w:t>
      </w:r>
      <w:r w:rsidRPr="004845AD">
        <w:t xml:space="preserve"> has been used to work as </w:t>
      </w:r>
      <w:r w:rsidR="00766577">
        <w:t>Telnet</w:t>
      </w:r>
      <w:r w:rsidRPr="004845AD">
        <w:t xml:space="preserve"> Server.</w:t>
      </w:r>
      <w:r>
        <w:t xml:space="preserve"> </w:t>
      </w:r>
      <w:r w:rsidR="00766577">
        <w:t xml:space="preserve">Telnet is a terminal emulation program for TCP/IP networks that allows you to access another computer on the Internet or local area network by logging in to the remote system. Telnet is a client-server protocol used to establish a connection to Transmission Control Protocol port number 23. You can also check open ports on a remote system using Telnet. </w:t>
      </w:r>
    </w:p>
    <w:p w14:paraId="7972D36D" w14:textId="36803AE3" w:rsidR="009D4675" w:rsidRDefault="00766577" w:rsidP="00766577">
      <w:pPr>
        <w:ind w:right="-1980"/>
        <w:jc w:val="both"/>
      </w:pPr>
      <w:r>
        <w:t>Telnet is an unencrypted and therefore insecure protocol. It is not recommended to use Telnet Server on Production system.</w:t>
      </w:r>
    </w:p>
    <w:p w14:paraId="705FE8A9" w14:textId="58AA3B1E" w:rsidR="00766577" w:rsidRDefault="0093332F" w:rsidP="00766577">
      <w:pPr>
        <w:ind w:right="-1980"/>
        <w:jc w:val="both"/>
      </w:pPr>
      <w:r>
        <w:rPr>
          <w:noProof/>
        </w:rPr>
        <w:drawing>
          <wp:inline distT="0" distB="0" distL="0" distR="0" wp14:anchorId="22368BF1" wp14:editId="1C6E9080">
            <wp:extent cx="457200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C5B8" w14:textId="2147D7D5" w:rsidR="0093332F" w:rsidRDefault="00B62242" w:rsidP="00766577">
      <w:pPr>
        <w:ind w:right="-1980"/>
        <w:jc w:val="both"/>
      </w:pPr>
      <w:r>
        <w:rPr>
          <w:noProof/>
        </w:rPr>
        <w:drawing>
          <wp:inline distT="0" distB="0" distL="0" distR="0" wp14:anchorId="7E926B94" wp14:editId="74BA11C0">
            <wp:extent cx="4025900" cy="200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5993" w14:textId="106BC3EB" w:rsidR="0093332F" w:rsidRDefault="0093332F" w:rsidP="00766577">
      <w:pPr>
        <w:ind w:right="-1980"/>
        <w:jc w:val="both"/>
      </w:pPr>
      <w:r>
        <w:rPr>
          <w:noProof/>
        </w:rPr>
        <w:drawing>
          <wp:inline distT="0" distB="0" distL="0" distR="0" wp14:anchorId="233789DF" wp14:editId="6632AF62">
            <wp:extent cx="4572000" cy="34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9888" w14:textId="2B743B15" w:rsidR="00B62242" w:rsidRDefault="00B62242" w:rsidP="00B62242">
      <w:pPr>
        <w:pStyle w:val="Heading2"/>
        <w:ind w:right="-1980"/>
        <w:jc w:val="both"/>
      </w:pPr>
      <w:r>
        <w:t xml:space="preserve">Database </w:t>
      </w:r>
      <w:r>
        <w:t>Server</w:t>
      </w:r>
    </w:p>
    <w:p w14:paraId="79C33318" w14:textId="20309772" w:rsidR="009D4675" w:rsidRDefault="00B62242" w:rsidP="00B62242">
      <w:pPr>
        <w:ind w:right="-1980"/>
        <w:jc w:val="both"/>
      </w:pPr>
      <w:r w:rsidRPr="004845AD">
        <w:t xml:space="preserve">Alpine Linux 3.14.2 has been used to work as </w:t>
      </w:r>
      <w:r w:rsidR="008A228B">
        <w:t>MariaDB</w:t>
      </w:r>
      <w:r>
        <w:t xml:space="preserve"> Database</w:t>
      </w:r>
      <w:r w:rsidRPr="004845AD">
        <w:t xml:space="preserve"> Server.</w:t>
      </w:r>
      <w:r w:rsidR="008A228B">
        <w:t xml:space="preserve"> </w:t>
      </w:r>
      <w:r w:rsidR="008A228B" w:rsidRPr="008A228B">
        <w:t>MariaDB is an open-source relational database management system, commonly used as an alternative for MySQL as the database portion of the popular LAMP (Linux, Apache, MySQL, PHP/Python/Perl) stack. It is intended to be a drop-in replacement for MySQL.</w:t>
      </w:r>
    </w:p>
    <w:p w14:paraId="2143AFE4" w14:textId="20DDC29E" w:rsidR="008A228B" w:rsidRDefault="008A228B" w:rsidP="00B62242">
      <w:pPr>
        <w:ind w:right="-1980"/>
        <w:jc w:val="both"/>
      </w:pPr>
      <w:r>
        <w:rPr>
          <w:noProof/>
        </w:rPr>
        <w:lastRenderedPageBreak/>
        <w:drawing>
          <wp:inline distT="0" distB="0" distL="0" distR="0" wp14:anchorId="3FD05582" wp14:editId="4540620C">
            <wp:extent cx="417830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E669" w14:textId="6BB71893" w:rsidR="008A228B" w:rsidRDefault="008A228B" w:rsidP="00B62242">
      <w:pPr>
        <w:ind w:right="-1980"/>
        <w:jc w:val="both"/>
      </w:pPr>
      <w:r>
        <w:rPr>
          <w:noProof/>
        </w:rPr>
        <w:drawing>
          <wp:inline distT="0" distB="0" distL="0" distR="0" wp14:anchorId="6CACB1D4" wp14:editId="36BF80A5">
            <wp:extent cx="4457700" cy="1955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28B" w:rsidSect="00FC768E">
      <w:footerReference w:type="default" r:id="rId28"/>
      <w:headerReference w:type="first" r:id="rId29"/>
      <w:pgSz w:w="12240" w:h="15840"/>
      <w:pgMar w:top="1440" w:right="3600" w:bottom="144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952BA" w14:textId="77777777" w:rsidR="00B32C21" w:rsidRDefault="00B32C21">
      <w:pPr>
        <w:spacing w:line="240" w:lineRule="auto"/>
      </w:pPr>
      <w:r>
        <w:separator/>
      </w:r>
    </w:p>
  </w:endnote>
  <w:endnote w:type="continuationSeparator" w:id="0">
    <w:p w14:paraId="78D6F73C" w14:textId="77777777" w:rsidR="00B32C21" w:rsidRDefault="00B32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EndPr/>
    <w:sdtContent>
      <w:p w14:paraId="75CDAB62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3DD54" w14:textId="77777777" w:rsidR="00B32C21" w:rsidRDefault="00B32C21">
      <w:pPr>
        <w:spacing w:line="240" w:lineRule="auto"/>
      </w:pPr>
      <w:r>
        <w:separator/>
      </w:r>
    </w:p>
  </w:footnote>
  <w:footnote w:type="continuationSeparator" w:id="0">
    <w:p w14:paraId="0E062820" w14:textId="77777777" w:rsidR="00B32C21" w:rsidRDefault="00B32C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9408" w14:textId="77777777"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9A42278" wp14:editId="18CB1510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5" name="Picture 5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34ABF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A495D" w:themeColor="accent1" w:themeShade="80"/>
      </w:rPr>
    </w:lvl>
  </w:abstractNum>
  <w:abstractNum w:abstractNumId="1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8212BA0"/>
    <w:multiLevelType w:val="hybridMultilevel"/>
    <w:tmpl w:val="B02047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2"/>
  </w:num>
  <w:num w:numId="6">
    <w:abstractNumId w:val="14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EF"/>
    <w:rsid w:val="00016917"/>
    <w:rsid w:val="000228C0"/>
    <w:rsid w:val="000C407F"/>
    <w:rsid w:val="00106428"/>
    <w:rsid w:val="00122300"/>
    <w:rsid w:val="00164D64"/>
    <w:rsid w:val="001668E8"/>
    <w:rsid w:val="00190922"/>
    <w:rsid w:val="00192BA9"/>
    <w:rsid w:val="001C30B8"/>
    <w:rsid w:val="00212B30"/>
    <w:rsid w:val="00286C9C"/>
    <w:rsid w:val="002C37CC"/>
    <w:rsid w:val="002D6D73"/>
    <w:rsid w:val="002F1C41"/>
    <w:rsid w:val="00372D43"/>
    <w:rsid w:val="003C1E78"/>
    <w:rsid w:val="003D66D0"/>
    <w:rsid w:val="003E1CD2"/>
    <w:rsid w:val="00430D21"/>
    <w:rsid w:val="0047082C"/>
    <w:rsid w:val="004845AD"/>
    <w:rsid w:val="00492067"/>
    <w:rsid w:val="00541D83"/>
    <w:rsid w:val="00566A88"/>
    <w:rsid w:val="005D61A2"/>
    <w:rsid w:val="005F7559"/>
    <w:rsid w:val="006B6722"/>
    <w:rsid w:val="006C287D"/>
    <w:rsid w:val="006E4ED3"/>
    <w:rsid w:val="007036D3"/>
    <w:rsid w:val="00712D08"/>
    <w:rsid w:val="00717041"/>
    <w:rsid w:val="00766577"/>
    <w:rsid w:val="00776ECC"/>
    <w:rsid w:val="007A0A5B"/>
    <w:rsid w:val="007B00EB"/>
    <w:rsid w:val="007B5BFF"/>
    <w:rsid w:val="007F741B"/>
    <w:rsid w:val="00882E6A"/>
    <w:rsid w:val="00883C9F"/>
    <w:rsid w:val="008A228B"/>
    <w:rsid w:val="0093332F"/>
    <w:rsid w:val="009466EC"/>
    <w:rsid w:val="009879B1"/>
    <w:rsid w:val="009B0674"/>
    <w:rsid w:val="009D4675"/>
    <w:rsid w:val="00A262B9"/>
    <w:rsid w:val="00A65844"/>
    <w:rsid w:val="00AA480C"/>
    <w:rsid w:val="00AB14B0"/>
    <w:rsid w:val="00B32C21"/>
    <w:rsid w:val="00B46725"/>
    <w:rsid w:val="00B62242"/>
    <w:rsid w:val="00BE75EF"/>
    <w:rsid w:val="00CA6217"/>
    <w:rsid w:val="00D02929"/>
    <w:rsid w:val="00D450EB"/>
    <w:rsid w:val="00D84003"/>
    <w:rsid w:val="00DE045C"/>
    <w:rsid w:val="00E10F9C"/>
    <w:rsid w:val="00EB3AF8"/>
    <w:rsid w:val="00EF74E1"/>
    <w:rsid w:val="00F72A56"/>
    <w:rsid w:val="00FC768E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612483"/>
  <w15:chartTrackingRefBased/>
  <w15:docId w15:val="{16E618D0-B01F-4B20-823D-D5CE7E4A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3494BA" w:themeColor="accent1"/>
        <w:left w:val="single" w:sz="2" w:space="4" w:color="3494BA" w:themeColor="accent1"/>
        <w:bottom w:val="single" w:sz="2" w:space="4" w:color="3494BA" w:themeColor="accent1"/>
        <w:right w:val="single" w:sz="2" w:space="4" w:color="3494BA" w:themeColor="accent1"/>
      </w:pBdr>
      <w:shd w:val="clear" w:color="auto" w:fill="3494BA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58B6C0" w:themeColor="accent2"/>
        <w:left w:val="single" w:sz="2" w:space="4" w:color="58B6C0" w:themeColor="accent2"/>
        <w:bottom w:val="single" w:sz="2" w:space="4" w:color="58B6C0" w:themeColor="accent2"/>
        <w:right w:val="single" w:sz="2" w:space="4" w:color="58B6C0" w:themeColor="accent2"/>
      </w:pBdr>
      <w:shd w:val="clear" w:color="auto" w:fill="58B6C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58B6C0" w:themeColor="accent2"/>
        <w:left w:val="single" w:sz="8" w:space="4" w:color="58B6C0" w:themeColor="accent2"/>
      </w:pBdr>
      <w:spacing w:before="200" w:after="60" w:line="240" w:lineRule="auto"/>
      <w:contextualSpacing/>
      <w:outlineLvl w:val="2"/>
    </w:pPr>
    <w:rPr>
      <w:caps/>
      <w:color w:val="1A495D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3C4647" w:themeColor="accent4" w:themeShade="80"/>
        <w:left w:val="single" w:sz="4" w:space="4" w:color="3C4647" w:themeColor="accent4" w:themeShade="80"/>
        <w:bottom w:val="single" w:sz="4" w:space="5" w:color="3C4647" w:themeColor="accent4" w:themeShade="80"/>
        <w:right w:val="single" w:sz="4" w:space="4" w:color="3C4647" w:themeColor="accent4" w:themeShade="80"/>
      </w:pBdr>
      <w:shd w:val="clear" w:color="auto" w:fill="3C4647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3C4647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3494B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58B6C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373545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1A495D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373545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3C4647" w:themeColor="accent4" w:themeShade="80"/>
        <w:left w:val="single" w:sz="4" w:space="4" w:color="3C4647" w:themeColor="accent4" w:themeShade="80"/>
        <w:bottom w:val="single" w:sz="4" w:space="5" w:color="3C4647" w:themeColor="accent4" w:themeShade="80"/>
        <w:right w:val="single" w:sz="4" w:space="4" w:color="3C4647" w:themeColor="accent4" w:themeShade="80"/>
      </w:pBdr>
      <w:shd w:val="clear" w:color="auto" w:fill="3C4647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A495D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372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30F9B223F642AEBA3A7D2CC0F785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D05DC-63D4-44B9-98BE-91F41AA9F2D9}"/>
      </w:docPartPr>
      <w:docPartBody>
        <w:p w:rsidR="009A09A8" w:rsidRDefault="003D0E3E">
          <w:pPr>
            <w:pStyle w:val="5330F9B223F642AEBA3A7D2CC0F785AB"/>
          </w:pPr>
          <w:r>
            <w:t>Report Title</w:t>
          </w:r>
        </w:p>
      </w:docPartBody>
    </w:docPart>
    <w:docPart>
      <w:docPartPr>
        <w:name w:val="34AF9333875A4EDD9AB32C44F30D2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2E6741-D99D-46DB-BF53-6A8CAB28005B}"/>
      </w:docPartPr>
      <w:docPartBody>
        <w:p w:rsidR="009A09A8" w:rsidRDefault="003D0E3E">
          <w:pPr>
            <w:pStyle w:val="34AF9333875A4EDD9AB32C44F30D2B3B"/>
          </w:pPr>
          <w:r>
            <w:t>Your Name</w:t>
          </w:r>
        </w:p>
      </w:docPartBody>
    </w:docPart>
    <w:docPart>
      <w:docPartPr>
        <w:name w:val="F6FFBC8DE8E243CFB8D3F226ACCFC0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FC86F1-EE37-49F2-B335-A964D44D7BBD}"/>
      </w:docPartPr>
      <w:docPartBody>
        <w:p w:rsidR="009A09A8" w:rsidRDefault="003D0E3E">
          <w:pPr>
            <w:pStyle w:val="F6FFBC8DE8E243CFB8D3F226ACCFC027"/>
          </w:pPr>
          <w:r>
            <w:t>Course Title</w:t>
          </w:r>
        </w:p>
      </w:docPartBody>
    </w:docPart>
    <w:docPart>
      <w:docPartPr>
        <w:name w:val="1A2C4E16AC5F4B239F03260273DBF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B26BE-9B43-4652-945D-122AB1E9E378}"/>
      </w:docPartPr>
      <w:docPartBody>
        <w:p w:rsidR="009A09A8" w:rsidRDefault="003D0E3E">
          <w:pPr>
            <w:pStyle w:val="1A2C4E16AC5F4B239F03260273DBFCCC"/>
          </w:pPr>
          <w:r>
            <w:t>Teacher’s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3864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3E"/>
    <w:rsid w:val="003D0E3E"/>
    <w:rsid w:val="009A09A8"/>
    <w:rsid w:val="00D6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30F9B223F642AEBA3A7D2CC0F785AB">
    <w:name w:val="5330F9B223F642AEBA3A7D2CC0F785AB"/>
  </w:style>
  <w:style w:type="paragraph" w:customStyle="1" w:styleId="34AF9333875A4EDD9AB32C44F30D2B3B">
    <w:name w:val="34AF9333875A4EDD9AB32C44F30D2B3B"/>
  </w:style>
  <w:style w:type="paragraph" w:customStyle="1" w:styleId="F6FFBC8DE8E243CFB8D3F226ACCFC027">
    <w:name w:val="F6FFBC8DE8E243CFB8D3F226ACCFC027"/>
  </w:style>
  <w:style w:type="paragraph" w:customStyle="1" w:styleId="1A2C4E16AC5F4B239F03260273DBFCCC">
    <w:name w:val="1A2C4E16AC5F4B239F03260273DBFCCC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E19F-0BA2-4B2B-A3F4-09DC50C2E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356</TotalTime>
  <Pages>8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CARBON</dc:creator>
  <cp:lastModifiedBy>CARBON</cp:lastModifiedBy>
  <cp:revision>5</cp:revision>
  <dcterms:created xsi:type="dcterms:W3CDTF">2021-11-10T06:42:00Z</dcterms:created>
  <dcterms:modified xsi:type="dcterms:W3CDTF">2021-11-10T19:51:00Z</dcterms:modified>
  <cp:contentStatus/>
</cp:coreProperties>
</file>